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9C2" w:rsidRDefault="00DA3FCC">
      <w:pPr>
        <w:pBdr>
          <w:bottom w:val="single" w:sz="6" w:space="1" w:color="auto"/>
        </w:pBdr>
      </w:pPr>
      <w:r>
        <w:t>Data Service Registry:</w:t>
      </w:r>
    </w:p>
    <w:p w:rsidR="00015FE8" w:rsidRDefault="00015FE8"/>
    <w:p w:rsidR="00015FE8" w:rsidRDefault="00015FE8">
      <w:r>
        <w:rPr>
          <w:noProof/>
          <w:lang w:val="en-US"/>
        </w:rPr>
        <w:drawing>
          <wp:inline distT="0" distB="0" distL="0" distR="0" wp14:anchorId="183B610F" wp14:editId="66C5131B">
            <wp:extent cx="5274310" cy="42194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E8" w:rsidRDefault="00015FE8"/>
    <w:p w:rsidR="00015FE8" w:rsidRDefault="00015FE8"/>
    <w:p w:rsidR="00015FE8" w:rsidRDefault="00015FE8">
      <w:pPr>
        <w:pBdr>
          <w:bottom w:val="single" w:sz="6" w:space="1" w:color="auto"/>
        </w:pBdr>
      </w:pPr>
      <w:r>
        <w:lastRenderedPageBreak/>
        <w:t>Registry Access Service:</w:t>
      </w:r>
      <w:r w:rsidR="00F64FFC" w:rsidRPr="00F64FFC">
        <w:rPr>
          <w:noProof/>
          <w:lang w:val="en-US"/>
        </w:rPr>
        <w:t xml:space="preserve"> </w:t>
      </w:r>
      <w:r w:rsidR="00F64FFC">
        <w:rPr>
          <w:noProof/>
          <w:lang w:val="en-US"/>
        </w:rPr>
        <w:drawing>
          <wp:inline distT="0" distB="0" distL="0" distR="0" wp14:anchorId="4CA77363" wp14:editId="4F026EF0">
            <wp:extent cx="5274310" cy="42194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E8" w:rsidRDefault="00015FE8"/>
    <w:p w:rsidR="00015FE8" w:rsidRDefault="00015FE8"/>
    <w:p w:rsidR="00015FE8" w:rsidRDefault="00015FE8"/>
    <w:p w:rsidR="00015FE8" w:rsidRDefault="00015FE8">
      <w:r>
        <w:rPr>
          <w:noProof/>
          <w:lang w:val="en-US"/>
        </w:rPr>
        <w:lastRenderedPageBreak/>
        <w:drawing>
          <wp:inline distT="0" distB="0" distL="0" distR="0" wp14:anchorId="6E4FEC27" wp14:editId="3487C19B">
            <wp:extent cx="5274310" cy="421944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6B" w:rsidRDefault="00353B6B"/>
    <w:p w:rsidR="00353B6B" w:rsidRDefault="00353B6B">
      <w:r>
        <w:rPr>
          <w:noProof/>
          <w:lang w:val="en-US"/>
        </w:rPr>
        <w:drawing>
          <wp:inline distT="0" distB="0" distL="0" distR="0" wp14:anchorId="72156259" wp14:editId="7E6556D8">
            <wp:extent cx="5274310" cy="421944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F8" w:rsidRDefault="008C5CF8"/>
    <w:p w:rsidR="008C5CF8" w:rsidRDefault="008C5CF8">
      <w:r>
        <w:rPr>
          <w:noProof/>
          <w:lang w:val="en-US"/>
        </w:rPr>
        <w:lastRenderedPageBreak/>
        <w:drawing>
          <wp:inline distT="0" distB="0" distL="0" distR="0" wp14:anchorId="2978841F" wp14:editId="6F779C06">
            <wp:extent cx="5274310" cy="421944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2" w:rsidRDefault="00EE19E2"/>
    <w:p w:rsidR="00EE19E2" w:rsidRDefault="00EE19E2">
      <w:pPr>
        <w:pBdr>
          <w:bottom w:val="single" w:sz="6" w:space="1" w:color="auto"/>
        </w:pBdr>
      </w:pPr>
      <w:r>
        <w:t>Event Service Registry:</w:t>
      </w:r>
    </w:p>
    <w:p w:rsidR="00EE19E2" w:rsidRDefault="00F64FFC">
      <w:r>
        <w:rPr>
          <w:noProof/>
          <w:lang w:val="en-US"/>
        </w:rPr>
        <w:drawing>
          <wp:inline distT="0" distB="0" distL="0" distR="0" wp14:anchorId="3BCC7F4C" wp14:editId="2F3C6146">
            <wp:extent cx="5274310" cy="421944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2" w:rsidRDefault="00EE19E2"/>
    <w:p w:rsidR="00174B6D" w:rsidRDefault="00F64FFC">
      <w:r>
        <w:rPr>
          <w:noProof/>
          <w:lang w:val="en-US"/>
        </w:rPr>
        <w:drawing>
          <wp:inline distT="0" distB="0" distL="0" distR="0" wp14:anchorId="52FC11B7" wp14:editId="2B408C33">
            <wp:extent cx="5274310" cy="421944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FC" w:rsidRDefault="00F64FFC"/>
    <w:p w:rsidR="00F64FFC" w:rsidRDefault="00F64FFC"/>
    <w:p w:rsidR="00174B6D" w:rsidRDefault="00FD6558">
      <w:pPr>
        <w:pBdr>
          <w:bottom w:val="single" w:sz="6" w:space="1" w:color="auto"/>
        </w:pBdr>
      </w:pPr>
      <w:r>
        <w:t>Registration Service:</w:t>
      </w:r>
    </w:p>
    <w:p w:rsidR="00FD6558" w:rsidRDefault="00FD6558"/>
    <w:p w:rsidR="00FD6558" w:rsidRDefault="00FD6558">
      <w:r>
        <w:rPr>
          <w:noProof/>
          <w:lang w:val="en-US"/>
        </w:rPr>
        <w:lastRenderedPageBreak/>
        <w:drawing>
          <wp:inline distT="0" distB="0" distL="0" distR="0" wp14:anchorId="7B364FDD" wp14:editId="650CAD18">
            <wp:extent cx="5274310" cy="421944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4B" w:rsidRDefault="00F61D4B"/>
    <w:p w:rsidR="00F61D4B" w:rsidRDefault="00F61D4B">
      <w:r>
        <w:rPr>
          <w:noProof/>
          <w:lang w:val="en-US"/>
        </w:rPr>
        <w:drawing>
          <wp:inline distT="0" distB="0" distL="0" distR="0" wp14:anchorId="78583E1C" wp14:editId="772156BD">
            <wp:extent cx="5274310" cy="421944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10" w:rsidRDefault="000E1110"/>
    <w:p w:rsidR="000E1110" w:rsidRDefault="000E1110">
      <w:r>
        <w:rPr>
          <w:noProof/>
          <w:lang w:val="en-US"/>
        </w:rPr>
        <w:lastRenderedPageBreak/>
        <w:drawing>
          <wp:inline distT="0" distB="0" distL="0" distR="0" wp14:anchorId="4AB4B045" wp14:editId="427B3FEA">
            <wp:extent cx="5274310" cy="42194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97" w:rsidRDefault="00241097"/>
    <w:p w:rsidR="00241097" w:rsidRDefault="00241097">
      <w:r>
        <w:rPr>
          <w:noProof/>
          <w:lang w:val="en-US"/>
        </w:rPr>
        <w:drawing>
          <wp:inline distT="0" distB="0" distL="0" distR="0" wp14:anchorId="487E1391" wp14:editId="3254AD38">
            <wp:extent cx="5274310" cy="421944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60" w:rsidRDefault="00DF6660"/>
    <w:p w:rsidR="00DF6660" w:rsidRDefault="00DF6660">
      <w:r>
        <w:rPr>
          <w:noProof/>
          <w:lang w:val="en-US"/>
        </w:rPr>
        <w:lastRenderedPageBreak/>
        <w:drawing>
          <wp:inline distT="0" distB="0" distL="0" distR="0" wp14:anchorId="101A3C57" wp14:editId="47295120">
            <wp:extent cx="5274310" cy="421944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9" w:rsidRDefault="00447AC9"/>
    <w:p w:rsidR="00447AC9" w:rsidRDefault="00447AC9">
      <w:r>
        <w:rPr>
          <w:noProof/>
          <w:lang w:val="en-US"/>
        </w:rPr>
        <w:drawing>
          <wp:inline distT="0" distB="0" distL="0" distR="0" wp14:anchorId="7D69E522" wp14:editId="1D51168B">
            <wp:extent cx="5274310" cy="421944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AC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utiger 45 Light">
    <w:panose1 w:val="020B0603020202020204"/>
    <w:charset w:val="00"/>
    <w:family w:val="swiss"/>
    <w:pitch w:val="variable"/>
    <w:sig w:usb0="A00000AF" w:usb1="5000205B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FCC"/>
    <w:rsid w:val="00015FE8"/>
    <w:rsid w:val="000E1110"/>
    <w:rsid w:val="00174B6D"/>
    <w:rsid w:val="00241097"/>
    <w:rsid w:val="00353B6B"/>
    <w:rsid w:val="00447AC9"/>
    <w:rsid w:val="00623E14"/>
    <w:rsid w:val="006709C2"/>
    <w:rsid w:val="006D69C2"/>
    <w:rsid w:val="008C5CF8"/>
    <w:rsid w:val="00DA3FCC"/>
    <w:rsid w:val="00DF6660"/>
    <w:rsid w:val="00EE19E2"/>
    <w:rsid w:val="00F61D4B"/>
    <w:rsid w:val="00F64FFC"/>
    <w:rsid w:val="00FD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Frutiger 45 Light" w:eastAsiaTheme="minorHAnsi" w:hAnsi="Frutiger 45 Light" w:cs="Times New Roman"/>
        <w:sz w:val="21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15F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15F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Frutiger 45 Light" w:eastAsiaTheme="minorHAnsi" w:hAnsi="Frutiger 45 Light" w:cs="Times New Roman"/>
        <w:sz w:val="21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15F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15F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463B2A83.dotm</Template>
  <TotalTime>13</TotalTime>
  <Pages>8</Pages>
  <Words>11</Words>
  <Characters>83</Characters>
  <Application>Microsoft Office Word</Application>
  <DocSecurity>0</DocSecurity>
  <Lines>35</Lines>
  <Paragraphs>4</Paragraphs>
  <ScaleCrop>false</ScaleCrop>
  <Company>UBS AG</Company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Ash, Piyali-XT</dc:creator>
  <cp:lastModifiedBy>Ash, Piyali-XT</cp:lastModifiedBy>
  <cp:revision>15</cp:revision>
  <dcterms:created xsi:type="dcterms:W3CDTF">2019-04-16T19:57:00Z</dcterms:created>
  <dcterms:modified xsi:type="dcterms:W3CDTF">2019-04-16T20:10:00Z</dcterms:modified>
</cp:coreProperties>
</file>